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484" w:rsidRDefault="00345AE5">
      <w:pPr>
        <w:pStyle w:val="Title"/>
      </w:pPr>
      <w:r>
        <w:t xml:space="preserve">Bài tập tuần </w:t>
      </w:r>
      <w:r w:rsidR="00442738">
        <w:t>9</w:t>
      </w:r>
    </w:p>
    <w:p w:rsidR="00855982" w:rsidRPr="00855982" w:rsidRDefault="00345AE5" w:rsidP="00855982">
      <w:pPr>
        <w:pStyle w:val="Heading1"/>
      </w:pPr>
      <w:r>
        <w:t>Bài tập 1</w:t>
      </w:r>
    </w:p>
    <w:p w:rsidR="002B2DDC" w:rsidRDefault="002B2DDC" w:rsidP="002B2DDC">
      <w:r>
        <w:t>Cho một tập lệnh có 1</w:t>
      </w:r>
      <w:r>
        <w:t>3</w:t>
      </w:r>
      <w:r>
        <w:t xml:space="preserve">% là lệnh lw, </w:t>
      </w:r>
      <w:r>
        <w:t>11</w:t>
      </w:r>
      <w:r>
        <w:t xml:space="preserve">% là lệnh sw, </w:t>
      </w:r>
      <w:r w:rsidR="00B17597">
        <w:t>45</w:t>
      </w:r>
      <w:r>
        <w:t>% là R-type, 2</w:t>
      </w:r>
      <w:r w:rsidR="00B17597">
        <w:t>4</w:t>
      </w:r>
      <w:r>
        <w:t>% là rẽ</w:t>
      </w:r>
      <w:r w:rsidR="00B17597">
        <w:t xml:space="preserve"> nhánh, 7</w:t>
      </w:r>
      <w:r>
        <w:t>% là lệnh nhảy. Xác định chỉ số CPI của hệ thống với tập lệnh trên.</w:t>
      </w:r>
    </w:p>
    <w:p w:rsidR="002B2DDC" w:rsidRDefault="002B2DDC" w:rsidP="002B2DDC">
      <w:r>
        <w:t>Cho tần số</w:t>
      </w:r>
      <w:r w:rsidR="00B17597">
        <w:t xml:space="preserve"> CPU=2.3</w:t>
      </w:r>
      <w:bookmarkStart w:id="0" w:name="_GoBack"/>
      <w:bookmarkEnd w:id="0"/>
      <w:r>
        <w:t>GHz, tính chỉ số MIPS của hệ thống.</w:t>
      </w:r>
    </w:p>
    <w:p w:rsidR="007B1E3F" w:rsidRPr="00855982" w:rsidRDefault="007B1E3F" w:rsidP="007B1E3F">
      <w:pPr>
        <w:pStyle w:val="Heading1"/>
      </w:pPr>
      <w:r>
        <w:t xml:space="preserve">Bài tập </w:t>
      </w:r>
      <w:r w:rsidR="002B2DDC">
        <w:t>2</w:t>
      </w:r>
    </w:p>
    <w:p w:rsidR="00345AE5" w:rsidRDefault="00E51C2E" w:rsidP="00345AE5">
      <w:r>
        <w:t xml:space="preserve">Cho một tập lệnh có 16% là lệnh lw, 9% là lệnh sw, </w:t>
      </w:r>
      <w:r w:rsidR="00E95664">
        <w:t>60</w:t>
      </w:r>
      <w:r>
        <w:t xml:space="preserve">% là R-type, </w:t>
      </w:r>
      <w:r w:rsidR="00E95664">
        <w:t>12% là rẽ nhánh, 3% là lệnh nhảy. Xác định chỉ số CPI của hệ thống với tập lệnh trên.</w:t>
      </w:r>
    </w:p>
    <w:p w:rsidR="00E95664" w:rsidRDefault="00E95664" w:rsidP="00345AE5">
      <w:r>
        <w:t>Cho tần số CPU=2.6GHz, tính chỉ số MIPS của hệ thống</w:t>
      </w:r>
      <w:r w:rsidR="00D3646A">
        <w:t>.</w:t>
      </w:r>
    </w:p>
    <w:p w:rsidR="00D3646A" w:rsidRDefault="00D3646A" w:rsidP="00345AE5"/>
    <w:p w:rsidR="007B1E3F" w:rsidRPr="00855982" w:rsidRDefault="007B1E3F" w:rsidP="00345AE5"/>
    <w:sectPr w:rsidR="007B1E3F" w:rsidRPr="00855982" w:rsidSect="00855982"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0A18" w:rsidRDefault="00460A18" w:rsidP="00855982">
      <w:pPr>
        <w:spacing w:after="0" w:line="240" w:lineRule="auto"/>
      </w:pPr>
      <w:r>
        <w:separator/>
      </w:r>
    </w:p>
  </w:endnote>
  <w:endnote w:type="continuationSeparator" w:id="0">
    <w:p w:rsidR="00460A18" w:rsidRDefault="00460A18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2DD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0A18" w:rsidRDefault="00460A18" w:rsidP="00855982">
      <w:pPr>
        <w:spacing w:after="0" w:line="240" w:lineRule="auto"/>
      </w:pPr>
      <w:r>
        <w:separator/>
      </w:r>
    </w:p>
  </w:footnote>
  <w:footnote w:type="continuationSeparator" w:id="0">
    <w:p w:rsidR="00460A18" w:rsidRDefault="00460A18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0"/>
  </w:num>
  <w:num w:numId="14">
    <w:abstractNumId w:val="17"/>
  </w:num>
  <w:num w:numId="15">
    <w:abstractNumId w:val="11"/>
  </w:num>
  <w:num w:numId="16">
    <w:abstractNumId w:val="1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3"/>
  </w:num>
  <w:num w:numId="28">
    <w:abstractNumId w:val="15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AE5"/>
    <w:rsid w:val="00032428"/>
    <w:rsid w:val="00087E40"/>
    <w:rsid w:val="00175A44"/>
    <w:rsid w:val="001D4362"/>
    <w:rsid w:val="00293782"/>
    <w:rsid w:val="002B2DDC"/>
    <w:rsid w:val="00345AE5"/>
    <w:rsid w:val="00442738"/>
    <w:rsid w:val="00460A18"/>
    <w:rsid w:val="005870B7"/>
    <w:rsid w:val="00651EB1"/>
    <w:rsid w:val="007833A7"/>
    <w:rsid w:val="007B1E3F"/>
    <w:rsid w:val="007D7D36"/>
    <w:rsid w:val="00855982"/>
    <w:rsid w:val="00A10484"/>
    <w:rsid w:val="00A65835"/>
    <w:rsid w:val="00B0760E"/>
    <w:rsid w:val="00B17597"/>
    <w:rsid w:val="00B74A57"/>
    <w:rsid w:val="00D3646A"/>
    <w:rsid w:val="00D768EA"/>
    <w:rsid w:val="00E3594C"/>
    <w:rsid w:val="00E51C2E"/>
    <w:rsid w:val="00E95664"/>
    <w:rsid w:val="00F00AD1"/>
    <w:rsid w:val="00FA7C1B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06CD7A-70E3-4013-A000-D2A8380F5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262C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9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anhnt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(blank).dotx</Template>
  <TotalTime>48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Summer Wine</dc:creator>
  <cp:lastModifiedBy>thanhnt</cp:lastModifiedBy>
  <cp:revision>10</cp:revision>
  <dcterms:created xsi:type="dcterms:W3CDTF">2020-10-13T09:50:00Z</dcterms:created>
  <dcterms:modified xsi:type="dcterms:W3CDTF">2024-10-30T00:24:00Z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